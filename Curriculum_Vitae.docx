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59649E" w14:paraId="684A93D8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4E340E10" w14:textId="16CA324D" w:rsidR="001B2ABD" w:rsidRPr="0059649E" w:rsidRDefault="001B2ABD" w:rsidP="00B00BDF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3E0C68D5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D1E983B" w14:textId="7FAB2694" w:rsidR="001B2ABD" w:rsidRPr="0059649E" w:rsidRDefault="00B00BDF" w:rsidP="001B2ABD">
            <w:pPr>
              <w:pStyle w:val="Ttulo"/>
            </w:pPr>
            <w:r>
              <w:t>Agustin Carreño</w:t>
            </w:r>
          </w:p>
          <w:p w14:paraId="19C2FC02" w14:textId="5C542455" w:rsidR="001B2ABD" w:rsidRPr="0059649E" w:rsidRDefault="00B00BDF" w:rsidP="001B2ABD">
            <w:pPr>
              <w:pStyle w:val="Subttulo"/>
            </w:pPr>
            <w:r>
              <w:rPr>
                <w:spacing w:val="0"/>
                <w:w w:val="100"/>
              </w:rPr>
              <w:t xml:space="preserve">Programador </w:t>
            </w:r>
            <w:proofErr w:type="spellStart"/>
            <w:r>
              <w:rPr>
                <w:spacing w:val="0"/>
                <w:w w:val="100"/>
              </w:rPr>
              <w:t>FrontEnd</w:t>
            </w:r>
            <w:proofErr w:type="spellEnd"/>
            <w:r>
              <w:rPr>
                <w:spacing w:val="0"/>
                <w:w w:val="100"/>
              </w:rPr>
              <w:t xml:space="preserve"> y </w:t>
            </w:r>
            <w:proofErr w:type="spellStart"/>
            <w:r>
              <w:rPr>
                <w:spacing w:val="0"/>
                <w:w w:val="100"/>
              </w:rPr>
              <w:t>Game</w:t>
            </w:r>
            <w:proofErr w:type="spellEnd"/>
            <w:r>
              <w:rPr>
                <w:spacing w:val="0"/>
                <w:w w:val="100"/>
              </w:rPr>
              <w:t xml:space="preserve"> </w:t>
            </w:r>
            <w:proofErr w:type="spellStart"/>
            <w:r>
              <w:rPr>
                <w:spacing w:val="0"/>
                <w:w w:val="100"/>
              </w:rPr>
              <w:t>Developer</w:t>
            </w:r>
            <w:proofErr w:type="spellEnd"/>
          </w:p>
        </w:tc>
      </w:tr>
      <w:tr w:rsidR="001B2ABD" w:rsidRPr="0059649E" w14:paraId="30245DD4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4B2D1C3A258E4128A88D22803A4B1A65"/>
              </w:placeholder>
              <w:temporary/>
              <w:showingPlcHdr/>
              <w15:appearance w15:val="hidden"/>
            </w:sdtPr>
            <w:sdtContent>
              <w:p w14:paraId="682F80C9" w14:textId="2406D324" w:rsidR="00036450" w:rsidRPr="0059649E" w:rsidRDefault="00036450" w:rsidP="00B00BDF">
                <w:pPr>
                  <w:pStyle w:val="Ttulo3"/>
                </w:pPr>
                <w:r w:rsidRPr="0059649E">
                  <w:rPr>
                    <w:lang w:bidi="es-ES"/>
                  </w:rPr>
                  <w:t>Perfil</w:t>
                </w:r>
              </w:p>
            </w:sdtContent>
          </w:sdt>
          <w:p w14:paraId="016C99AE" w14:textId="4D32D513" w:rsidR="00036450" w:rsidRPr="00B00BDF" w:rsidRDefault="00B00BDF" w:rsidP="00036450">
            <w:pPr>
              <w:rPr>
                <w:color w:val="B85A22" w:themeColor="accent2" w:themeShade="BF"/>
                <w:lang w:val="en-US"/>
              </w:rPr>
            </w:pPr>
            <w:r w:rsidRPr="00B00BDF">
              <w:rPr>
                <w:color w:val="B85A22" w:themeColor="accent2" w:themeShade="BF"/>
                <w:lang w:val="en-US"/>
              </w:rPr>
              <w:t xml:space="preserve">Programador Front End </w:t>
            </w:r>
            <w:proofErr w:type="gramStart"/>
            <w:r w:rsidRPr="00B00BDF">
              <w:rPr>
                <w:color w:val="B85A22" w:themeColor="accent2" w:themeShade="BF"/>
                <w:lang w:val="en-US"/>
              </w:rPr>
              <w:t>y</w:t>
            </w:r>
            <w:proofErr w:type="gramEnd"/>
            <w:r w:rsidRPr="00B00BDF">
              <w:rPr>
                <w:color w:val="B85A22" w:themeColor="accent2" w:themeShade="BF"/>
                <w:lang w:val="en-US"/>
              </w:rPr>
              <w:t xml:space="preserve"> G</w:t>
            </w:r>
            <w:r>
              <w:rPr>
                <w:color w:val="B85A22" w:themeColor="accent2" w:themeShade="BF"/>
                <w:lang w:val="en-US"/>
              </w:rPr>
              <w:t>ame Developer</w:t>
            </w:r>
          </w:p>
          <w:sdt>
            <w:sdtPr>
              <w:id w:val="-1954003311"/>
              <w:placeholder>
                <w:docPart w:val="13CBD612C10D4DA19FAD5BB4CB3528F1"/>
              </w:placeholder>
              <w:temporary/>
              <w:showingPlcHdr/>
              <w15:appearance w15:val="hidden"/>
            </w:sdtPr>
            <w:sdtContent>
              <w:p w14:paraId="3E5068F3" w14:textId="77777777" w:rsidR="00036450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188083AAFE5E4E6CB59A86F31D8A51EE"/>
              </w:placeholder>
              <w:temporary/>
              <w:showingPlcHdr/>
              <w15:appearance w15:val="hidden"/>
            </w:sdtPr>
            <w:sdtContent>
              <w:p w14:paraId="2DD709B9" w14:textId="77777777" w:rsidR="004D3011" w:rsidRPr="0059649E" w:rsidRDefault="004D3011" w:rsidP="004D3011">
                <w:r w:rsidRPr="0059649E">
                  <w:rPr>
                    <w:lang w:bidi="es-ES"/>
                  </w:rPr>
                  <w:t>TELÉFONO:</w:t>
                </w:r>
              </w:p>
            </w:sdtContent>
          </w:sdt>
          <w:sdt>
            <w:sdtPr>
              <w:id w:val="-324128318"/>
              <w:placeholder>
                <w:docPart w:val="B29566FA42B3466AB3145F93D8E204B4"/>
              </w:placeholder>
              <w:temporary/>
              <w:showingPlcHdr/>
              <w15:appearance w15:val="hidden"/>
            </w:sdtPr>
            <w:sdtContent>
              <w:p w14:paraId="2D9CBC2D" w14:textId="77777777" w:rsidR="004D3011" w:rsidRPr="0059649E" w:rsidRDefault="004D3011" w:rsidP="004D3011">
                <w:r w:rsidRPr="0059649E">
                  <w:rPr>
                    <w:lang w:bidi="es-ES"/>
                  </w:rPr>
                  <w:t>678-555-0103</w:t>
                </w:r>
              </w:p>
            </w:sdtContent>
          </w:sdt>
          <w:p w14:paraId="640DF8CF" w14:textId="5249D414" w:rsidR="004D3011" w:rsidRPr="00B00BDF" w:rsidRDefault="00B00BDF" w:rsidP="004D3011">
            <w:pPr>
              <w:rPr>
                <w:color w:val="B85A22" w:themeColor="accent2" w:themeShade="BF"/>
              </w:rPr>
            </w:pPr>
            <w:r w:rsidRPr="00B00BDF">
              <w:rPr>
                <w:color w:val="B85A22" w:themeColor="accent2" w:themeShade="BF"/>
              </w:rPr>
              <w:t>github.com/agustincarreno19</w:t>
            </w:r>
            <w:sdt>
              <w:sdtPr>
                <w:id w:val="67859272"/>
                <w:placeholder>
                  <w:docPart w:val="1B2DA3F181864501956AF7FFE4098954"/>
                </w:placeholder>
                <w:temporary/>
                <w:showingPlcHdr/>
                <w15:appearance w15:val="hidden"/>
              </w:sdtPr>
              <w:sdtContent>
                <w:r w:rsidR="004D3011" w:rsidRPr="0059649E">
                  <w:rPr>
                    <w:lang w:bidi="es-ES"/>
                  </w:rPr>
                  <w:t>SITIO WEB:</w:t>
                </w:r>
              </w:sdtContent>
            </w:sdt>
          </w:p>
          <w:p w14:paraId="6C44F572" w14:textId="77777777" w:rsidR="00B00BDF" w:rsidRPr="00B00BDF" w:rsidRDefault="00B00BDF" w:rsidP="00B00BDF">
            <w:pPr>
              <w:rPr>
                <w:color w:val="B85A22" w:themeColor="accent2" w:themeShade="BF"/>
                <w:szCs w:val="18"/>
                <w:u w:val="single"/>
                <w:lang w:val="es-CL"/>
              </w:rPr>
            </w:pPr>
            <w:r>
              <w:rPr>
                <w:color w:val="B85A22" w:themeColor="accent2" w:themeShade="BF"/>
                <w:szCs w:val="18"/>
                <w:u w:val="single"/>
              </w:rPr>
              <w:t>a</w:t>
            </w:r>
            <w:r w:rsidRPr="00B00BDF">
              <w:rPr>
                <w:color w:val="B85A22" w:themeColor="accent2" w:themeShade="BF"/>
                <w:szCs w:val="18"/>
                <w:u w:val="single"/>
                <w:lang w:val="es-CL"/>
              </w:rPr>
              <w:t>gustin.carreno17@outlook.com</w:t>
            </w:r>
          </w:p>
          <w:p w14:paraId="070EF83E" w14:textId="2C8909F4" w:rsidR="00036450" w:rsidRPr="00B00BDF" w:rsidRDefault="00036450" w:rsidP="004D3011">
            <w:pPr>
              <w:rPr>
                <w:rStyle w:val="Hipervnculo"/>
                <w:szCs w:val="18"/>
              </w:rPr>
            </w:pPr>
          </w:p>
          <w:p w14:paraId="64560A3C" w14:textId="77777777" w:rsidR="004142CD" w:rsidRPr="0059649E" w:rsidRDefault="004142CD" w:rsidP="004142CD"/>
          <w:sdt>
            <w:sdtPr>
              <w:id w:val="-1444214663"/>
              <w:placeholder>
                <w:docPart w:val="0D911EA15E2F47929EF9097CEF0B85FB"/>
              </w:placeholder>
              <w:temporary/>
              <w:showingPlcHdr/>
              <w15:appearance w15:val="hidden"/>
            </w:sdtPr>
            <w:sdtContent>
              <w:p w14:paraId="53D383FA" w14:textId="77777777" w:rsidR="004D3011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Aficiones</w:t>
                </w:r>
              </w:p>
            </w:sdtContent>
          </w:sdt>
          <w:p w14:paraId="747AE209" w14:textId="337344B8" w:rsidR="004D3011" w:rsidRPr="00B00BDF" w:rsidRDefault="00B00BDF" w:rsidP="004D3011">
            <w:pPr>
              <w:rPr>
                <w:color w:val="B85A22" w:themeColor="accent2" w:themeShade="BF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color w:val="B85A22" w:themeColor="accent2" w:themeShade="BF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Jugar Videojuegos</w:t>
            </w:r>
          </w:p>
          <w:sdt>
            <w:sdtPr>
              <w:id w:val="127826779"/>
              <w:placeholder>
                <w:docPart w:val="437BAC596AF940AA94C54026A8F47417"/>
              </w:placeholder>
              <w:temporary/>
              <w:showingPlcHdr/>
              <w15:appearance w15:val="hidden"/>
            </w:sdtPr>
            <w:sdtContent>
              <w:p w14:paraId="293E79C4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2</w:t>
                </w:r>
              </w:p>
            </w:sdtContent>
          </w:sdt>
          <w:sdt>
            <w:sdtPr>
              <w:id w:val="-1460640448"/>
              <w:placeholder>
                <w:docPart w:val="E9180622FAE1444AACCD3BADE184A20B"/>
              </w:placeholder>
              <w:temporary/>
              <w:showingPlcHdr/>
              <w15:appearance w15:val="hidden"/>
            </w:sdtPr>
            <w:sdtContent>
              <w:p w14:paraId="5CD22FD7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3</w:t>
                </w:r>
              </w:p>
            </w:sdtContent>
          </w:sdt>
          <w:sdt>
            <w:sdtPr>
              <w:id w:val="-1376452077"/>
              <w:placeholder>
                <w:docPart w:val="EC9D045DEB5448CE8851B2E1A5F7E711"/>
              </w:placeholder>
              <w:temporary/>
              <w:showingPlcHdr/>
              <w15:appearance w15:val="hidden"/>
            </w:sdtPr>
            <w:sdtContent>
              <w:p w14:paraId="06822A91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4</w:t>
                </w:r>
              </w:p>
            </w:sdtContent>
          </w:sdt>
        </w:tc>
        <w:tc>
          <w:tcPr>
            <w:tcW w:w="720" w:type="dxa"/>
          </w:tcPr>
          <w:p w14:paraId="4AA7BFE3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255B8F77" w14:textId="63DCB9D2" w:rsidR="00036450" w:rsidRPr="0059649E" w:rsidRDefault="00000000" w:rsidP="00B00BDF">
            <w:pPr>
              <w:pStyle w:val="Ttulo2"/>
            </w:pPr>
            <w:sdt>
              <w:sdtPr>
                <w:id w:val="1049110328"/>
                <w:placeholder>
                  <w:docPart w:val="D605FAF46E754BF3AD5EEF72844D9424"/>
                </w:placeholder>
                <w:temporary/>
                <w:showingPlcHdr/>
                <w15:appearance w15:val="hidden"/>
              </w:sdtPr>
              <w:sdtContent>
                <w:r w:rsidR="00E25A26" w:rsidRPr="0059649E">
                  <w:rPr>
                    <w:lang w:bidi="es-ES"/>
                  </w:rPr>
                  <w:t>EDUCACIÓN</w:t>
                </w:r>
              </w:sdtContent>
            </w:sdt>
            <w:r w:rsidR="00CC0C6D" w:rsidRPr="0059649E">
              <w:rPr>
                <w:lang w:bidi="es-ES"/>
              </w:rPr>
              <w:t xml:space="preserve"> </w:t>
            </w:r>
          </w:p>
          <w:p w14:paraId="449B8C7D" w14:textId="04161D92" w:rsidR="00036450" w:rsidRPr="0059649E" w:rsidRDefault="00B00BDF" w:rsidP="00B359E4">
            <w:pPr>
              <w:pStyle w:val="Ttulo4"/>
            </w:pPr>
            <w:r>
              <w:t>Educación Superior</w:t>
            </w:r>
          </w:p>
          <w:p w14:paraId="1E698376" w14:textId="30236C73" w:rsidR="00036450" w:rsidRPr="0059649E" w:rsidRDefault="00B00BDF" w:rsidP="00B359E4">
            <w:pPr>
              <w:pStyle w:val="Fecha"/>
            </w:pPr>
            <w:r>
              <w:t>Marzo 2025</w:t>
            </w:r>
            <w:r w:rsidR="00036450"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="00036450" w:rsidRPr="0059649E">
              <w:rPr>
                <w:lang w:bidi="es-ES"/>
              </w:rPr>
              <w:t xml:space="preserve"> </w:t>
            </w:r>
            <w:r>
              <w:t>En Curso</w:t>
            </w:r>
          </w:p>
          <w:p w14:paraId="50E4F67F" w14:textId="733318C9" w:rsidR="001424E5" w:rsidRPr="0059649E" w:rsidRDefault="00B00BDF" w:rsidP="001424E5">
            <w:r>
              <w:t>Estudiante del Instituto Técnico Profesional AIEP</w:t>
            </w:r>
          </w:p>
          <w:p w14:paraId="7AD13B8D" w14:textId="77777777" w:rsidR="004142CD" w:rsidRPr="0059649E" w:rsidRDefault="004142CD" w:rsidP="00036450"/>
          <w:sdt>
            <w:sdtPr>
              <w:id w:val="1001553383"/>
              <w:placeholder>
                <w:docPart w:val="3FB88153ADA149CE8CF4A8929F335518"/>
              </w:placeholder>
              <w:temporary/>
              <w:showingPlcHdr/>
              <w15:appearance w15:val="hidden"/>
            </w:sdtPr>
            <w:sdtContent>
              <w:p w14:paraId="47E6931F" w14:textId="77777777" w:rsidR="00036450" w:rsidRPr="0059649E" w:rsidRDefault="00036450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EXPERIENCIA LABORAL</w:t>
                </w:r>
              </w:p>
            </w:sdtContent>
          </w:sdt>
          <w:p w14:paraId="73A6F2B0" w14:textId="25C60015" w:rsidR="00036450" w:rsidRDefault="00B00BDF" w:rsidP="00B359E4">
            <w:pPr>
              <w:pStyle w:val="Ttulo4"/>
            </w:pPr>
            <w:r>
              <w:t>Office Max –</w:t>
            </w:r>
            <w:r w:rsidR="00036450" w:rsidRPr="0059649E">
              <w:rPr>
                <w:lang w:bidi="es-ES"/>
              </w:rPr>
              <w:t xml:space="preserve"> </w:t>
            </w:r>
            <w:r>
              <w:t>Bodeguero</w:t>
            </w:r>
          </w:p>
          <w:p w14:paraId="585E8E20" w14:textId="2F48A57D" w:rsidR="004D3011" w:rsidRPr="0059649E" w:rsidRDefault="00B00BDF" w:rsidP="004D3011">
            <w:r>
              <w:t>Hacer Inventario, Reponer Stock</w:t>
            </w:r>
          </w:p>
          <w:p w14:paraId="3E7F595C" w14:textId="77777777" w:rsidR="004D3011" w:rsidRPr="0059649E" w:rsidRDefault="004D3011" w:rsidP="00036450"/>
          <w:sdt>
            <w:sdtPr>
              <w:id w:val="1669594239"/>
              <w:placeholder>
                <w:docPart w:val="616A162967A846A68D6C32364688A2EE"/>
              </w:placeholder>
              <w:temporary/>
              <w:showingPlcHdr/>
              <w15:appearance w15:val="hidden"/>
            </w:sdtPr>
            <w:sdtContent>
              <w:p w14:paraId="0CDD4A95" w14:textId="77777777" w:rsidR="00036450" w:rsidRDefault="00180329" w:rsidP="00B00BDF">
                <w:pPr>
                  <w:pStyle w:val="Ttulo2"/>
                </w:pPr>
                <w:r w:rsidRPr="0059649E">
                  <w:rPr>
                    <w:rStyle w:val="Ttulo2Car"/>
                    <w:b/>
                    <w:lang w:bidi="es-ES"/>
                  </w:rPr>
                  <w:t>APTITUDES</w:t>
                </w:r>
              </w:p>
            </w:sdtContent>
          </w:sdt>
          <w:p w14:paraId="0B2CD3CB" w14:textId="77777777" w:rsidR="00B00BDF" w:rsidRDefault="00B00BDF" w:rsidP="00B00BDF">
            <w:r>
              <w:t>Idiomas:</w:t>
            </w:r>
          </w:p>
          <w:p w14:paraId="672922AE" w14:textId="7999A1DA" w:rsidR="00B00BDF" w:rsidRPr="00B00BDF" w:rsidRDefault="00B00BDF" w:rsidP="00B00BDF">
            <w:r>
              <w:t>Portugués – Nivel Intermedio</w:t>
            </w:r>
          </w:p>
        </w:tc>
      </w:tr>
    </w:tbl>
    <w:p w14:paraId="7E306813" w14:textId="77777777" w:rsidR="00000000" w:rsidRPr="0059649E" w:rsidRDefault="00000000" w:rsidP="000C45FF">
      <w:pPr>
        <w:tabs>
          <w:tab w:val="left" w:pos="990"/>
        </w:tabs>
      </w:pPr>
    </w:p>
    <w:sectPr w:rsidR="0043117B" w:rsidRPr="0059649E" w:rsidSect="0059649E">
      <w:headerReference w:type="default" r:id="rId1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D54BF" w14:textId="77777777" w:rsidR="00CC49E8" w:rsidRDefault="00CC49E8" w:rsidP="000C45FF">
      <w:r>
        <w:separator/>
      </w:r>
    </w:p>
  </w:endnote>
  <w:endnote w:type="continuationSeparator" w:id="0">
    <w:p w14:paraId="44412B5F" w14:textId="77777777" w:rsidR="00CC49E8" w:rsidRDefault="00CC49E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E656" w14:textId="77777777" w:rsidR="00CC49E8" w:rsidRDefault="00CC49E8" w:rsidP="000C45FF">
      <w:r>
        <w:separator/>
      </w:r>
    </w:p>
  </w:footnote>
  <w:footnote w:type="continuationSeparator" w:id="0">
    <w:p w14:paraId="0B19B8D6" w14:textId="77777777" w:rsidR="00CC49E8" w:rsidRDefault="00CC49E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9A6D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6F753F13" wp14:editId="0001AED9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7860283">
    <w:abstractNumId w:val="10"/>
  </w:num>
  <w:num w:numId="2" w16cid:durableId="775834377">
    <w:abstractNumId w:val="11"/>
  </w:num>
  <w:num w:numId="3" w16cid:durableId="1190291781">
    <w:abstractNumId w:val="8"/>
  </w:num>
  <w:num w:numId="4" w16cid:durableId="640423718">
    <w:abstractNumId w:val="3"/>
  </w:num>
  <w:num w:numId="5" w16cid:durableId="1925334077">
    <w:abstractNumId w:val="2"/>
  </w:num>
  <w:num w:numId="6" w16cid:durableId="1348557126">
    <w:abstractNumId w:val="1"/>
  </w:num>
  <w:num w:numId="7" w16cid:durableId="518667075">
    <w:abstractNumId w:val="0"/>
  </w:num>
  <w:num w:numId="8" w16cid:durableId="458112594">
    <w:abstractNumId w:val="9"/>
  </w:num>
  <w:num w:numId="9" w16cid:durableId="778449143">
    <w:abstractNumId w:val="7"/>
  </w:num>
  <w:num w:numId="10" w16cid:durableId="958948301">
    <w:abstractNumId w:val="6"/>
  </w:num>
  <w:num w:numId="11" w16cid:durableId="985086076">
    <w:abstractNumId w:val="5"/>
  </w:num>
  <w:num w:numId="12" w16cid:durableId="1022510511">
    <w:abstractNumId w:val="4"/>
  </w:num>
  <w:num w:numId="13" w16cid:durableId="15566265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DF"/>
    <w:rsid w:val="00036450"/>
    <w:rsid w:val="00075675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59EC"/>
    <w:rsid w:val="00256CF7"/>
    <w:rsid w:val="00281FD5"/>
    <w:rsid w:val="002D3CA3"/>
    <w:rsid w:val="0030481B"/>
    <w:rsid w:val="003156FC"/>
    <w:rsid w:val="003254B5"/>
    <w:rsid w:val="0037121F"/>
    <w:rsid w:val="003A6B7D"/>
    <w:rsid w:val="003B06CA"/>
    <w:rsid w:val="004071FC"/>
    <w:rsid w:val="004142CD"/>
    <w:rsid w:val="00445947"/>
    <w:rsid w:val="004561E8"/>
    <w:rsid w:val="004813B3"/>
    <w:rsid w:val="00496591"/>
    <w:rsid w:val="004C63E4"/>
    <w:rsid w:val="004D3011"/>
    <w:rsid w:val="005262AC"/>
    <w:rsid w:val="0059649E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9260CD"/>
    <w:rsid w:val="00952C25"/>
    <w:rsid w:val="009A09AC"/>
    <w:rsid w:val="00A2118D"/>
    <w:rsid w:val="00AD76E2"/>
    <w:rsid w:val="00B00BDF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0C6D"/>
    <w:rsid w:val="00CC3030"/>
    <w:rsid w:val="00CC49E8"/>
    <w:rsid w:val="00D04BFE"/>
    <w:rsid w:val="00D2522B"/>
    <w:rsid w:val="00D422DE"/>
    <w:rsid w:val="00D5459D"/>
    <w:rsid w:val="00DA1F4D"/>
    <w:rsid w:val="00DD172A"/>
    <w:rsid w:val="00E25A26"/>
    <w:rsid w:val="00E4381A"/>
    <w:rsid w:val="00E55D74"/>
    <w:rsid w:val="00EE4C8D"/>
    <w:rsid w:val="00F60274"/>
    <w:rsid w:val="00F77FB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4E013"/>
  <w14:defaultImageDpi w14:val="32767"/>
  <w15:chartTrackingRefBased/>
  <w15:docId w15:val="{47128BF0-4775-49A5-977F-0026F5B6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ustin%20Carre&#241;o\AppData\Roaming\Microsoft\Templates\Curr&#237;culum%20v&#237;tae%20azul%20y%20gr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2D1C3A258E4128A88D22803A4B1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20C0D-1B03-40EE-A3DF-243AAC0F1A23}"/>
      </w:docPartPr>
      <w:docPartBody>
        <w:p w:rsidR="00000000" w:rsidRDefault="00000000">
          <w:pPr>
            <w:pStyle w:val="4B2D1C3A258E4128A88D22803A4B1A65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13CBD612C10D4DA19FAD5BB4CB352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9A630-F19B-4D51-8A16-AAF89E4C277D}"/>
      </w:docPartPr>
      <w:docPartBody>
        <w:p w:rsidR="00000000" w:rsidRDefault="00000000">
          <w:pPr>
            <w:pStyle w:val="13CBD612C10D4DA19FAD5BB4CB3528F1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188083AAFE5E4E6CB59A86F31D8A5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C0F72-620B-4325-979C-E4F9506F3575}"/>
      </w:docPartPr>
      <w:docPartBody>
        <w:p w:rsidR="00000000" w:rsidRDefault="00000000">
          <w:pPr>
            <w:pStyle w:val="188083AAFE5E4E6CB59A86F31D8A51EE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B29566FA42B3466AB3145F93D8E20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EC193-9E2B-42E3-8747-23211EA4DC0D}"/>
      </w:docPartPr>
      <w:docPartBody>
        <w:p w:rsidR="00000000" w:rsidRDefault="00000000">
          <w:pPr>
            <w:pStyle w:val="B29566FA42B3466AB3145F93D8E204B4"/>
          </w:pPr>
          <w:r w:rsidRPr="0059649E">
            <w:rPr>
              <w:lang w:bidi="es-ES"/>
            </w:rPr>
            <w:t>678-555-0103</w:t>
          </w:r>
        </w:p>
      </w:docPartBody>
    </w:docPart>
    <w:docPart>
      <w:docPartPr>
        <w:name w:val="1B2DA3F181864501956AF7FFE4098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38AA1-DDFE-4004-A84F-EA7EC9C0E414}"/>
      </w:docPartPr>
      <w:docPartBody>
        <w:p w:rsidR="00000000" w:rsidRDefault="00000000">
          <w:pPr>
            <w:pStyle w:val="1B2DA3F181864501956AF7FFE4098954"/>
          </w:pPr>
          <w:r w:rsidRPr="0059649E">
            <w:rPr>
              <w:lang w:bidi="es-ES"/>
            </w:rPr>
            <w:t>SITIO WEB:</w:t>
          </w:r>
        </w:p>
      </w:docPartBody>
    </w:docPart>
    <w:docPart>
      <w:docPartPr>
        <w:name w:val="0D911EA15E2F47929EF9097CEF0B8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CD0B6-650A-4B53-90F4-AF7A8BF58CC7}"/>
      </w:docPartPr>
      <w:docPartBody>
        <w:p w:rsidR="00000000" w:rsidRDefault="00000000">
          <w:pPr>
            <w:pStyle w:val="0D911EA15E2F47929EF9097CEF0B85FB"/>
          </w:pPr>
          <w:r w:rsidRPr="0059649E">
            <w:rPr>
              <w:lang w:bidi="es-ES"/>
            </w:rPr>
            <w:t>Aficiones</w:t>
          </w:r>
        </w:p>
      </w:docPartBody>
    </w:docPart>
    <w:docPart>
      <w:docPartPr>
        <w:name w:val="437BAC596AF940AA94C54026A8F47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00C37-575E-46DE-B46B-5B652C83E69B}"/>
      </w:docPartPr>
      <w:docPartBody>
        <w:p w:rsidR="00000000" w:rsidRDefault="00000000">
          <w:pPr>
            <w:pStyle w:val="437BAC596AF940AA94C54026A8F47417"/>
          </w:pPr>
          <w:r w:rsidRPr="0059649E">
            <w:rPr>
              <w:lang w:bidi="es-ES"/>
            </w:rPr>
            <w:t>Afición n.º 2</w:t>
          </w:r>
        </w:p>
      </w:docPartBody>
    </w:docPart>
    <w:docPart>
      <w:docPartPr>
        <w:name w:val="E9180622FAE1444AACCD3BADE184A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1063A-8C15-4E8E-9065-55A8F7CF2DE2}"/>
      </w:docPartPr>
      <w:docPartBody>
        <w:p w:rsidR="00000000" w:rsidRDefault="00000000">
          <w:pPr>
            <w:pStyle w:val="E9180622FAE1444AACCD3BADE184A20B"/>
          </w:pPr>
          <w:r w:rsidRPr="0059649E">
            <w:rPr>
              <w:lang w:bidi="es-ES"/>
            </w:rPr>
            <w:t>Afición n.º 3</w:t>
          </w:r>
        </w:p>
      </w:docPartBody>
    </w:docPart>
    <w:docPart>
      <w:docPartPr>
        <w:name w:val="EC9D045DEB5448CE8851B2E1A5F7E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62AA35-CAB5-4D0C-821A-D130A90E3503}"/>
      </w:docPartPr>
      <w:docPartBody>
        <w:p w:rsidR="00000000" w:rsidRDefault="00000000">
          <w:pPr>
            <w:pStyle w:val="EC9D045DEB5448CE8851B2E1A5F7E711"/>
          </w:pPr>
          <w:r w:rsidRPr="0059649E">
            <w:rPr>
              <w:lang w:bidi="es-ES"/>
            </w:rPr>
            <w:t>Afición n.º 4</w:t>
          </w:r>
        </w:p>
      </w:docPartBody>
    </w:docPart>
    <w:docPart>
      <w:docPartPr>
        <w:name w:val="D605FAF46E754BF3AD5EEF72844D9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2AC9A-8414-41FF-87B3-1CB8D39BAD63}"/>
      </w:docPartPr>
      <w:docPartBody>
        <w:p w:rsidR="00000000" w:rsidRDefault="00000000">
          <w:pPr>
            <w:pStyle w:val="D605FAF46E754BF3AD5EEF72844D9424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3FB88153ADA149CE8CF4A8929F335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57F54-3703-4814-B89A-DA800991F6F6}"/>
      </w:docPartPr>
      <w:docPartBody>
        <w:p w:rsidR="00000000" w:rsidRDefault="00000000">
          <w:pPr>
            <w:pStyle w:val="3FB88153ADA149CE8CF4A8929F335518"/>
          </w:pPr>
          <w:r w:rsidRPr="0059649E">
            <w:rPr>
              <w:lang w:bidi="es-ES"/>
            </w:rPr>
            <w:t>EXPERIENCIA LABORAL</w:t>
          </w:r>
        </w:p>
      </w:docPartBody>
    </w:docPart>
    <w:docPart>
      <w:docPartPr>
        <w:name w:val="616A162967A846A68D6C32364688A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BECF5-7110-4AB3-890C-C36C25FCB76D}"/>
      </w:docPartPr>
      <w:docPartBody>
        <w:p w:rsidR="00000000" w:rsidRDefault="00000000">
          <w:pPr>
            <w:pStyle w:val="616A162967A846A68D6C32364688A2EE"/>
          </w:pPr>
          <w:r w:rsidRPr="0059649E">
            <w:rPr>
              <w:rStyle w:val="Ttulo2Car"/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13"/>
    <w:rsid w:val="00673613"/>
    <w:rsid w:val="00CC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FDE8D06C2634C879655E4D7DD4150B4">
    <w:name w:val="8FDE8D06C2634C879655E4D7DD4150B4"/>
  </w:style>
  <w:style w:type="paragraph" w:customStyle="1" w:styleId="1B3C3D6A3BA84545BC457C943D1BACFF">
    <w:name w:val="1B3C3D6A3BA84545BC457C943D1BACFF"/>
  </w:style>
  <w:style w:type="paragraph" w:customStyle="1" w:styleId="4B2D1C3A258E4128A88D22803A4B1A65">
    <w:name w:val="4B2D1C3A258E4128A88D22803A4B1A65"/>
  </w:style>
  <w:style w:type="paragraph" w:customStyle="1" w:styleId="34BD8B75C36142D6A22FDD207C0E0A71">
    <w:name w:val="34BD8B75C36142D6A22FDD207C0E0A71"/>
  </w:style>
  <w:style w:type="paragraph" w:customStyle="1" w:styleId="13CBD612C10D4DA19FAD5BB4CB3528F1">
    <w:name w:val="13CBD612C10D4DA19FAD5BB4CB3528F1"/>
  </w:style>
  <w:style w:type="paragraph" w:customStyle="1" w:styleId="188083AAFE5E4E6CB59A86F31D8A51EE">
    <w:name w:val="188083AAFE5E4E6CB59A86F31D8A51EE"/>
  </w:style>
  <w:style w:type="paragraph" w:customStyle="1" w:styleId="B29566FA42B3466AB3145F93D8E204B4">
    <w:name w:val="B29566FA42B3466AB3145F93D8E204B4"/>
  </w:style>
  <w:style w:type="paragraph" w:customStyle="1" w:styleId="1B2DA3F181864501956AF7FFE4098954">
    <w:name w:val="1B2DA3F181864501956AF7FFE4098954"/>
  </w:style>
  <w:style w:type="paragraph" w:customStyle="1" w:styleId="5E741C197D144EB1A240B4D5B9C71E39">
    <w:name w:val="5E741C197D144EB1A240B4D5B9C71E39"/>
  </w:style>
  <w:style w:type="paragraph" w:customStyle="1" w:styleId="F9ADE46DA77542DEAFA099563D5CF698">
    <w:name w:val="F9ADE46DA77542DEAFA099563D5CF698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B27BD1C822B34AB99275686AE3482171">
    <w:name w:val="B27BD1C822B34AB99275686AE3482171"/>
  </w:style>
  <w:style w:type="paragraph" w:customStyle="1" w:styleId="0D911EA15E2F47929EF9097CEF0B85FB">
    <w:name w:val="0D911EA15E2F47929EF9097CEF0B85FB"/>
  </w:style>
  <w:style w:type="paragraph" w:customStyle="1" w:styleId="83C2234F037C479EAA69ECDF7C4439AC">
    <w:name w:val="83C2234F037C479EAA69ECDF7C4439AC"/>
  </w:style>
  <w:style w:type="paragraph" w:customStyle="1" w:styleId="437BAC596AF940AA94C54026A8F47417">
    <w:name w:val="437BAC596AF940AA94C54026A8F47417"/>
  </w:style>
  <w:style w:type="paragraph" w:customStyle="1" w:styleId="E9180622FAE1444AACCD3BADE184A20B">
    <w:name w:val="E9180622FAE1444AACCD3BADE184A20B"/>
  </w:style>
  <w:style w:type="paragraph" w:customStyle="1" w:styleId="EC9D045DEB5448CE8851B2E1A5F7E711">
    <w:name w:val="EC9D045DEB5448CE8851B2E1A5F7E711"/>
  </w:style>
  <w:style w:type="paragraph" w:customStyle="1" w:styleId="D605FAF46E754BF3AD5EEF72844D9424">
    <w:name w:val="D605FAF46E754BF3AD5EEF72844D9424"/>
  </w:style>
  <w:style w:type="paragraph" w:customStyle="1" w:styleId="96B823E89BB54A78A734D16AB4FB4934">
    <w:name w:val="96B823E89BB54A78A734D16AB4FB4934"/>
  </w:style>
  <w:style w:type="paragraph" w:customStyle="1" w:styleId="34E6AA52E6F1428190F3E5CD28853EDA">
    <w:name w:val="34E6AA52E6F1428190F3E5CD28853EDA"/>
  </w:style>
  <w:style w:type="paragraph" w:customStyle="1" w:styleId="02FC8114147241CB8B13F2A48541E346">
    <w:name w:val="02FC8114147241CB8B13F2A48541E346"/>
  </w:style>
  <w:style w:type="paragraph" w:customStyle="1" w:styleId="0224F647683140B5AD7EE8C1CC8FA2BE">
    <w:name w:val="0224F647683140B5AD7EE8C1CC8FA2BE"/>
  </w:style>
  <w:style w:type="paragraph" w:customStyle="1" w:styleId="9BA2A043974A4765B86776E8CCE60BF8">
    <w:name w:val="9BA2A043974A4765B86776E8CCE60BF8"/>
  </w:style>
  <w:style w:type="paragraph" w:customStyle="1" w:styleId="29B6EB06699949D5BD019CD35EC952D3">
    <w:name w:val="29B6EB06699949D5BD019CD35EC952D3"/>
  </w:style>
  <w:style w:type="paragraph" w:customStyle="1" w:styleId="B174E302295142A1BCF3FECAB31FB2B9">
    <w:name w:val="B174E302295142A1BCF3FECAB31FB2B9"/>
  </w:style>
  <w:style w:type="paragraph" w:customStyle="1" w:styleId="6A6C0475D04E4E458483A8DE8975E4EA">
    <w:name w:val="6A6C0475D04E4E458483A8DE8975E4EA"/>
  </w:style>
  <w:style w:type="paragraph" w:customStyle="1" w:styleId="3FB88153ADA149CE8CF4A8929F335518">
    <w:name w:val="3FB88153ADA149CE8CF4A8929F335518"/>
  </w:style>
  <w:style w:type="paragraph" w:customStyle="1" w:styleId="DB98AAC5540D437FA3A8DB76E9E7D792">
    <w:name w:val="DB98AAC5540D437FA3A8DB76E9E7D792"/>
  </w:style>
  <w:style w:type="paragraph" w:customStyle="1" w:styleId="3FD1C1937159449DBABC69F06D850A75">
    <w:name w:val="3FD1C1937159449DBABC69F06D850A75"/>
  </w:style>
  <w:style w:type="paragraph" w:customStyle="1" w:styleId="475E1CDC56694418A0C6D93F62DDE2A4">
    <w:name w:val="475E1CDC56694418A0C6D93F62DDE2A4"/>
  </w:style>
  <w:style w:type="paragraph" w:customStyle="1" w:styleId="21DA860818EF436291650DAB0953740C">
    <w:name w:val="21DA860818EF436291650DAB0953740C"/>
  </w:style>
  <w:style w:type="paragraph" w:customStyle="1" w:styleId="DE6E43356B26488B87D89A45D2F13D4B">
    <w:name w:val="DE6E43356B26488B87D89A45D2F13D4B"/>
  </w:style>
  <w:style w:type="paragraph" w:customStyle="1" w:styleId="0C44428004D549A181E7C71ED6A4D49F">
    <w:name w:val="0C44428004D549A181E7C71ED6A4D49F"/>
  </w:style>
  <w:style w:type="paragraph" w:customStyle="1" w:styleId="CA83E68950E44235820606E71E42F8F7">
    <w:name w:val="CA83E68950E44235820606E71E42F8F7"/>
  </w:style>
  <w:style w:type="paragraph" w:customStyle="1" w:styleId="A7CF879AC899480BBCD29B60BBE6D6FA">
    <w:name w:val="A7CF879AC899480BBCD29B60BBE6D6FA"/>
  </w:style>
  <w:style w:type="paragraph" w:customStyle="1" w:styleId="6EBD615DF1794C61A2F050520E7FF7B1">
    <w:name w:val="6EBD615DF1794C61A2F050520E7FF7B1"/>
  </w:style>
  <w:style w:type="paragraph" w:customStyle="1" w:styleId="87BB93F1FC1F41F8BEDB5447EADE8EF5">
    <w:name w:val="87BB93F1FC1F41F8BEDB5447EADE8EF5"/>
  </w:style>
  <w:style w:type="paragraph" w:customStyle="1" w:styleId="1E9E7D24F971471E9A00754636502035">
    <w:name w:val="1E9E7D24F971471E9A00754636502035"/>
  </w:style>
  <w:style w:type="paragraph" w:customStyle="1" w:styleId="B5F887F8B9F84408B74A586DB53FF642">
    <w:name w:val="B5F887F8B9F84408B74A586DB53FF642"/>
  </w:style>
  <w:style w:type="paragraph" w:customStyle="1" w:styleId="0C64A5E55CA445199EBB0F232D741844">
    <w:name w:val="0C64A5E55CA445199EBB0F232D741844"/>
  </w:style>
  <w:style w:type="paragraph" w:customStyle="1" w:styleId="6AB0E31DEDAF431090F580CE88722292">
    <w:name w:val="6AB0E31DEDAF431090F580CE88722292"/>
  </w:style>
  <w:style w:type="paragraph" w:customStyle="1" w:styleId="AEE3A33A89584F91A77B3A51A5D42102">
    <w:name w:val="AEE3A33A89584F91A77B3A51A5D42102"/>
  </w:style>
  <w:style w:type="character" w:customStyle="1" w:styleId="Ttulo2Car">
    <w:name w:val="Título 2 Car"/>
    <w:basedOn w:val="Fuentedeprrafopredeter"/>
    <w:link w:val="Ttulo2"/>
    <w:uiPriority w:val="9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paragraph" w:customStyle="1" w:styleId="616A162967A846A68D6C32364688A2EE">
    <w:name w:val="616A162967A846A68D6C32364688A2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4B9A4EE2-0B52-4A30-B07E-FE6BDA11D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</Template>
  <TotalTime>10</TotalTime>
  <Pages>1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Carreño</dc:creator>
  <cp:keywords/>
  <dc:description/>
  <cp:lastModifiedBy>Agustin Carreño</cp:lastModifiedBy>
  <cp:revision>1</cp:revision>
  <dcterms:created xsi:type="dcterms:W3CDTF">2025-11-30T18:12:00Z</dcterms:created>
  <dcterms:modified xsi:type="dcterms:W3CDTF">2025-11-30T18:22:00Z</dcterms:modified>
</cp:coreProperties>
</file>